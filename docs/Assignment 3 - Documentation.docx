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1C064B" w:rsidP="001C064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http://josetinoco.com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0A3ECB" w:rsidP="00D57815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Awful Jumping Platform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1C064B" w:rsidP="001C064B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  <w:t>Game documentation</w:t>
                </w:r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 xml:space="preserve">Version </w:t>
                </w:r>
                <w:r w:rsidR="001C064B">
                  <w:rPr>
                    <w:sz w:val="24"/>
                    <w:szCs w:val="24"/>
                  </w:rPr>
                  <w:t>1</w:t>
                </w:r>
                <w:r w:rsidR="001127FB">
                  <w:rPr>
                    <w:sz w:val="24"/>
                    <w:szCs w:val="24"/>
                  </w:rPr>
                  <w:t>.0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</w:t>
                </w:r>
                <w:r w:rsidR="00386FA9">
                  <w:t>(except images and sounds) c</w:t>
                </w:r>
                <w:r>
                  <w:t xml:space="preserve">opyright © </w:t>
                </w:r>
                <w:r w:rsidR="00041C8A">
                  <w:t>201</w:t>
                </w:r>
                <w:r w:rsidR="001C064B">
                  <w:t>6</w:t>
                </w:r>
                <w:r>
                  <w:t xml:space="preserve"> by </w:t>
                </w:r>
                <w:r w:rsidR="001C064B">
                  <w:t>Joseph Tinoco</w:t>
                </w:r>
                <w:r>
                  <w:t>.</w:t>
                </w:r>
              </w:p>
              <w:p w:rsidR="00386FA9" w:rsidRDefault="003E1D56" w:rsidP="008B4C03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1C064B" w:rsidP="001C064B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Joseph Tinoco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021BBC">
          <w:r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D31810E" wp14:editId="4F30F098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0" t="0" r="22860" b="28575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71F47" w:rsidRDefault="00A71F47" w:rsidP="003E1D56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lang w:eastAsia="en-CA"/>
                                  </w:rPr>
                                  <w:drawing>
                                    <wp:inline distT="0" distB="0" distL="0" distR="0" wp14:anchorId="551DFD66" wp14:editId="7A8F1209">
                                      <wp:extent cx="918845" cy="918845"/>
                                      <wp:effectExtent l="0" t="0" r="0" b="0"/>
                                      <wp:docPr id="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918845" cy="918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A71F47" w:rsidRPr="003E1D56" w:rsidRDefault="00A71F47" w:rsidP="00075122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31810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65824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" strokecolor="white [3212]">
                    <v:textbox>
                      <w:txbxContent>
                        <w:p w:rsidR="00A71F47" w:rsidRDefault="00A71F47" w:rsidP="003E1D56">
                          <w:pPr>
                            <w:jc w:val="center"/>
                          </w:pPr>
                          <w:r>
                            <w:rPr>
                              <w:noProof/>
                              <w:lang w:eastAsia="en-CA"/>
                            </w:rPr>
                            <w:drawing>
                              <wp:inline distT="0" distB="0" distL="0" distR="0" wp14:anchorId="551DFD66" wp14:editId="7A8F1209">
                                <wp:extent cx="918845" cy="918845"/>
                                <wp:effectExtent l="0" t="0" r="0" b="0"/>
                                <wp:docPr id="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918845" cy="918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A71F47" w:rsidRPr="003E1D56" w:rsidRDefault="00A71F47" w:rsidP="00075122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3E1D56" w:rsidRDefault="009846E9" w:rsidP="00D57815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Oct </w:t>
                </w:r>
                <w:r w:rsidR="000A3ECB">
                  <w:rPr>
                    <w:sz w:val="24"/>
                    <w:szCs w:val="24"/>
                  </w:rPr>
                  <w:t>19</w:t>
                </w:r>
                <w:r w:rsidR="000A3ECB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 w:rsidR="001C064B">
                  <w:rPr>
                    <w:sz w:val="24"/>
                    <w:szCs w:val="24"/>
                  </w:rPr>
                  <w:t>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10074020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C1A14" w:rsidRDefault="008C1A14" w:rsidP="00D57815">
          <w:pPr>
            <w:pStyle w:val="TOCHeading"/>
          </w:pPr>
          <w:r>
            <w:t>Contents</w:t>
          </w:r>
        </w:p>
        <w:p w:rsidR="00596DFD" w:rsidRDefault="008C1A14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179346" w:history="1">
            <w:r w:rsidR="00596DFD" w:rsidRPr="00FE0701">
              <w:rPr>
                <w:rStyle w:val="Hyperlink"/>
                <w:noProof/>
              </w:rPr>
              <w:t>I.</w:t>
            </w:r>
            <w:r w:rsidR="00596DFD">
              <w:rPr>
                <w:noProof/>
                <w:lang w:eastAsia="en-CA"/>
              </w:rPr>
              <w:tab/>
            </w:r>
            <w:r w:rsidR="00596DFD" w:rsidRPr="00FE0701">
              <w:rPr>
                <w:rStyle w:val="Hyperlink"/>
                <w:noProof/>
              </w:rPr>
              <w:t>Game description</w:t>
            </w:r>
            <w:r w:rsidR="00596DFD">
              <w:rPr>
                <w:noProof/>
                <w:webHidden/>
              </w:rPr>
              <w:tab/>
            </w:r>
            <w:r w:rsidR="00596DFD">
              <w:rPr>
                <w:noProof/>
                <w:webHidden/>
              </w:rPr>
              <w:fldChar w:fldCharType="begin"/>
            </w:r>
            <w:r w:rsidR="00596DFD">
              <w:rPr>
                <w:noProof/>
                <w:webHidden/>
              </w:rPr>
              <w:instrText xml:space="preserve"> PAGEREF _Toc463179346 \h </w:instrText>
            </w:r>
            <w:r w:rsidR="00596DFD">
              <w:rPr>
                <w:noProof/>
                <w:webHidden/>
              </w:rPr>
            </w:r>
            <w:r w:rsidR="00596DFD">
              <w:rPr>
                <w:noProof/>
                <w:webHidden/>
              </w:rPr>
              <w:fldChar w:fldCharType="separate"/>
            </w:r>
            <w:r w:rsidR="00596DFD">
              <w:rPr>
                <w:noProof/>
                <w:webHidden/>
              </w:rPr>
              <w:t>4</w:t>
            </w:r>
            <w:r w:rsidR="00596DFD">
              <w:rPr>
                <w:noProof/>
                <w:webHidden/>
              </w:rPr>
              <w:fldChar w:fldCharType="end"/>
            </w:r>
          </w:hyperlink>
        </w:p>
        <w:p w:rsidR="00596DFD" w:rsidRDefault="00FA1D1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CA"/>
            </w:rPr>
          </w:pPr>
          <w:hyperlink w:anchor="_Toc463179347" w:history="1">
            <w:r w:rsidR="00596DFD" w:rsidRPr="00FE0701">
              <w:rPr>
                <w:rStyle w:val="Hyperlink"/>
                <w:noProof/>
              </w:rPr>
              <w:t>II.</w:t>
            </w:r>
            <w:r w:rsidR="00596DFD">
              <w:rPr>
                <w:noProof/>
                <w:lang w:eastAsia="en-CA"/>
              </w:rPr>
              <w:tab/>
            </w:r>
            <w:r w:rsidR="00596DFD" w:rsidRPr="00FE0701">
              <w:rPr>
                <w:rStyle w:val="Hyperlink"/>
                <w:noProof/>
              </w:rPr>
              <w:t>Controls</w:t>
            </w:r>
            <w:r w:rsidR="00596DFD">
              <w:rPr>
                <w:noProof/>
                <w:webHidden/>
              </w:rPr>
              <w:tab/>
            </w:r>
            <w:r w:rsidR="00596DFD">
              <w:rPr>
                <w:noProof/>
                <w:webHidden/>
              </w:rPr>
              <w:fldChar w:fldCharType="begin"/>
            </w:r>
            <w:r w:rsidR="00596DFD">
              <w:rPr>
                <w:noProof/>
                <w:webHidden/>
              </w:rPr>
              <w:instrText xml:space="preserve"> PAGEREF _Toc463179347 \h </w:instrText>
            </w:r>
            <w:r w:rsidR="00596DFD">
              <w:rPr>
                <w:noProof/>
                <w:webHidden/>
              </w:rPr>
            </w:r>
            <w:r w:rsidR="00596DFD">
              <w:rPr>
                <w:noProof/>
                <w:webHidden/>
              </w:rPr>
              <w:fldChar w:fldCharType="separate"/>
            </w:r>
            <w:r w:rsidR="00596DFD">
              <w:rPr>
                <w:noProof/>
                <w:webHidden/>
              </w:rPr>
              <w:t>4</w:t>
            </w:r>
            <w:r w:rsidR="00596DFD">
              <w:rPr>
                <w:noProof/>
                <w:webHidden/>
              </w:rPr>
              <w:fldChar w:fldCharType="end"/>
            </w:r>
          </w:hyperlink>
        </w:p>
        <w:p w:rsidR="00596DFD" w:rsidRDefault="00FA1D1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63179348" w:history="1">
            <w:r w:rsidR="00596DFD" w:rsidRPr="00FE0701">
              <w:rPr>
                <w:rStyle w:val="Hyperlink"/>
                <w:noProof/>
              </w:rPr>
              <w:t>III.</w:t>
            </w:r>
            <w:r w:rsidR="00596DFD">
              <w:rPr>
                <w:noProof/>
                <w:lang w:eastAsia="en-CA"/>
              </w:rPr>
              <w:tab/>
            </w:r>
            <w:r w:rsidR="00596DFD" w:rsidRPr="00FE0701">
              <w:rPr>
                <w:rStyle w:val="Hyperlink"/>
                <w:noProof/>
              </w:rPr>
              <w:t>Interface Sketch</w:t>
            </w:r>
            <w:r w:rsidR="00596DFD">
              <w:rPr>
                <w:noProof/>
                <w:webHidden/>
              </w:rPr>
              <w:tab/>
            </w:r>
            <w:r w:rsidR="00596DFD">
              <w:rPr>
                <w:noProof/>
                <w:webHidden/>
              </w:rPr>
              <w:fldChar w:fldCharType="begin"/>
            </w:r>
            <w:r w:rsidR="00596DFD">
              <w:rPr>
                <w:noProof/>
                <w:webHidden/>
              </w:rPr>
              <w:instrText xml:space="preserve"> PAGEREF _Toc463179348 \h </w:instrText>
            </w:r>
            <w:r w:rsidR="00596DFD">
              <w:rPr>
                <w:noProof/>
                <w:webHidden/>
              </w:rPr>
            </w:r>
            <w:r w:rsidR="00596DFD">
              <w:rPr>
                <w:noProof/>
                <w:webHidden/>
              </w:rPr>
              <w:fldChar w:fldCharType="separate"/>
            </w:r>
            <w:r w:rsidR="00596DFD">
              <w:rPr>
                <w:noProof/>
                <w:webHidden/>
              </w:rPr>
              <w:t>4</w:t>
            </w:r>
            <w:r w:rsidR="00596DFD">
              <w:rPr>
                <w:noProof/>
                <w:webHidden/>
              </w:rPr>
              <w:fldChar w:fldCharType="end"/>
            </w:r>
          </w:hyperlink>
        </w:p>
        <w:p w:rsidR="00596DFD" w:rsidRDefault="00FA1D1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63179349" w:history="1">
            <w:r w:rsidR="00596DFD" w:rsidRPr="00FE0701">
              <w:rPr>
                <w:rStyle w:val="Hyperlink"/>
                <w:noProof/>
              </w:rPr>
              <w:t>IV.</w:t>
            </w:r>
            <w:r w:rsidR="00596DFD">
              <w:rPr>
                <w:noProof/>
                <w:lang w:eastAsia="en-CA"/>
              </w:rPr>
              <w:tab/>
            </w:r>
            <w:r w:rsidR="00596DFD" w:rsidRPr="00FE0701">
              <w:rPr>
                <w:rStyle w:val="Hyperlink"/>
                <w:noProof/>
              </w:rPr>
              <w:t>Screen Descriptions</w:t>
            </w:r>
            <w:r w:rsidR="00596DFD">
              <w:rPr>
                <w:noProof/>
                <w:webHidden/>
              </w:rPr>
              <w:tab/>
            </w:r>
            <w:r w:rsidR="00596DFD">
              <w:rPr>
                <w:noProof/>
                <w:webHidden/>
              </w:rPr>
              <w:fldChar w:fldCharType="begin"/>
            </w:r>
            <w:r w:rsidR="00596DFD">
              <w:rPr>
                <w:noProof/>
                <w:webHidden/>
              </w:rPr>
              <w:instrText xml:space="preserve"> PAGEREF _Toc463179349 \h </w:instrText>
            </w:r>
            <w:r w:rsidR="00596DFD">
              <w:rPr>
                <w:noProof/>
                <w:webHidden/>
              </w:rPr>
            </w:r>
            <w:r w:rsidR="00596DFD">
              <w:rPr>
                <w:noProof/>
                <w:webHidden/>
              </w:rPr>
              <w:fldChar w:fldCharType="separate"/>
            </w:r>
            <w:r w:rsidR="00596DFD">
              <w:rPr>
                <w:noProof/>
                <w:webHidden/>
              </w:rPr>
              <w:t>5</w:t>
            </w:r>
            <w:r w:rsidR="00596DFD">
              <w:rPr>
                <w:noProof/>
                <w:webHidden/>
              </w:rPr>
              <w:fldChar w:fldCharType="end"/>
            </w:r>
          </w:hyperlink>
        </w:p>
        <w:p w:rsidR="00596DFD" w:rsidRDefault="00FA1D1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CA"/>
            </w:rPr>
          </w:pPr>
          <w:hyperlink w:anchor="_Toc463179350" w:history="1">
            <w:r w:rsidR="00596DFD" w:rsidRPr="00FE0701">
              <w:rPr>
                <w:rStyle w:val="Hyperlink"/>
                <w:noProof/>
              </w:rPr>
              <w:t>V.</w:t>
            </w:r>
            <w:r w:rsidR="00596DFD">
              <w:rPr>
                <w:noProof/>
                <w:lang w:eastAsia="en-CA"/>
              </w:rPr>
              <w:tab/>
            </w:r>
            <w:r w:rsidR="00596DFD" w:rsidRPr="00FE0701">
              <w:rPr>
                <w:rStyle w:val="Hyperlink"/>
                <w:noProof/>
              </w:rPr>
              <w:t>Characters / Vehicles</w:t>
            </w:r>
            <w:r w:rsidR="00596DFD">
              <w:rPr>
                <w:noProof/>
                <w:webHidden/>
              </w:rPr>
              <w:tab/>
            </w:r>
            <w:r w:rsidR="00596DFD">
              <w:rPr>
                <w:noProof/>
                <w:webHidden/>
              </w:rPr>
              <w:fldChar w:fldCharType="begin"/>
            </w:r>
            <w:r w:rsidR="00596DFD">
              <w:rPr>
                <w:noProof/>
                <w:webHidden/>
              </w:rPr>
              <w:instrText xml:space="preserve"> PAGEREF _Toc463179350 \h </w:instrText>
            </w:r>
            <w:r w:rsidR="00596DFD">
              <w:rPr>
                <w:noProof/>
                <w:webHidden/>
              </w:rPr>
            </w:r>
            <w:r w:rsidR="00596DFD">
              <w:rPr>
                <w:noProof/>
                <w:webHidden/>
              </w:rPr>
              <w:fldChar w:fldCharType="separate"/>
            </w:r>
            <w:r w:rsidR="00596DFD">
              <w:rPr>
                <w:noProof/>
                <w:webHidden/>
              </w:rPr>
              <w:t>5</w:t>
            </w:r>
            <w:r w:rsidR="00596DFD">
              <w:rPr>
                <w:noProof/>
                <w:webHidden/>
              </w:rPr>
              <w:fldChar w:fldCharType="end"/>
            </w:r>
          </w:hyperlink>
        </w:p>
        <w:p w:rsidR="00596DFD" w:rsidRDefault="00FA1D1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63179351" w:history="1">
            <w:r w:rsidR="00596DFD" w:rsidRPr="00FE0701">
              <w:rPr>
                <w:rStyle w:val="Hyperlink"/>
                <w:noProof/>
              </w:rPr>
              <w:t>VI.</w:t>
            </w:r>
            <w:r w:rsidR="00596DFD">
              <w:rPr>
                <w:noProof/>
                <w:lang w:eastAsia="en-CA"/>
              </w:rPr>
              <w:tab/>
            </w:r>
            <w:r w:rsidR="00596DFD" w:rsidRPr="00FE0701">
              <w:rPr>
                <w:rStyle w:val="Hyperlink"/>
                <w:noProof/>
              </w:rPr>
              <w:t>Enemies</w:t>
            </w:r>
            <w:r w:rsidR="00596DFD">
              <w:rPr>
                <w:noProof/>
                <w:webHidden/>
              </w:rPr>
              <w:tab/>
            </w:r>
            <w:r w:rsidR="00596DFD">
              <w:rPr>
                <w:noProof/>
                <w:webHidden/>
              </w:rPr>
              <w:fldChar w:fldCharType="begin"/>
            </w:r>
            <w:r w:rsidR="00596DFD">
              <w:rPr>
                <w:noProof/>
                <w:webHidden/>
              </w:rPr>
              <w:instrText xml:space="preserve"> PAGEREF _Toc463179351 \h </w:instrText>
            </w:r>
            <w:r w:rsidR="00596DFD">
              <w:rPr>
                <w:noProof/>
                <w:webHidden/>
              </w:rPr>
            </w:r>
            <w:r w:rsidR="00596DFD">
              <w:rPr>
                <w:noProof/>
                <w:webHidden/>
              </w:rPr>
              <w:fldChar w:fldCharType="separate"/>
            </w:r>
            <w:r w:rsidR="00596DFD">
              <w:rPr>
                <w:noProof/>
                <w:webHidden/>
              </w:rPr>
              <w:t>5</w:t>
            </w:r>
            <w:r w:rsidR="00596DFD">
              <w:rPr>
                <w:noProof/>
                <w:webHidden/>
              </w:rPr>
              <w:fldChar w:fldCharType="end"/>
            </w:r>
          </w:hyperlink>
        </w:p>
        <w:p w:rsidR="00596DFD" w:rsidRDefault="00FA1D1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63179352" w:history="1">
            <w:r w:rsidR="00596DFD" w:rsidRPr="00FE0701">
              <w:rPr>
                <w:rStyle w:val="Hyperlink"/>
                <w:noProof/>
              </w:rPr>
              <w:t>VII.</w:t>
            </w:r>
            <w:r w:rsidR="00596DFD">
              <w:rPr>
                <w:noProof/>
                <w:lang w:eastAsia="en-CA"/>
              </w:rPr>
              <w:tab/>
            </w:r>
            <w:r w:rsidR="00596DFD" w:rsidRPr="00FE0701">
              <w:rPr>
                <w:rStyle w:val="Hyperlink"/>
                <w:noProof/>
              </w:rPr>
              <w:t>Scoring</w:t>
            </w:r>
            <w:r w:rsidR="00596DFD">
              <w:rPr>
                <w:noProof/>
                <w:webHidden/>
              </w:rPr>
              <w:tab/>
            </w:r>
            <w:r w:rsidR="00596DFD">
              <w:rPr>
                <w:noProof/>
                <w:webHidden/>
              </w:rPr>
              <w:fldChar w:fldCharType="begin"/>
            </w:r>
            <w:r w:rsidR="00596DFD">
              <w:rPr>
                <w:noProof/>
                <w:webHidden/>
              </w:rPr>
              <w:instrText xml:space="preserve"> PAGEREF _Toc463179352 \h </w:instrText>
            </w:r>
            <w:r w:rsidR="00596DFD">
              <w:rPr>
                <w:noProof/>
                <w:webHidden/>
              </w:rPr>
            </w:r>
            <w:r w:rsidR="00596DFD">
              <w:rPr>
                <w:noProof/>
                <w:webHidden/>
              </w:rPr>
              <w:fldChar w:fldCharType="separate"/>
            </w:r>
            <w:r w:rsidR="00596DFD">
              <w:rPr>
                <w:noProof/>
                <w:webHidden/>
              </w:rPr>
              <w:t>5</w:t>
            </w:r>
            <w:r w:rsidR="00596DFD">
              <w:rPr>
                <w:noProof/>
                <w:webHidden/>
              </w:rPr>
              <w:fldChar w:fldCharType="end"/>
            </w:r>
          </w:hyperlink>
        </w:p>
        <w:p w:rsidR="00596DFD" w:rsidRDefault="00FA1D1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63179353" w:history="1">
            <w:r w:rsidR="00596DFD" w:rsidRPr="00FE0701">
              <w:rPr>
                <w:rStyle w:val="Hyperlink"/>
                <w:noProof/>
              </w:rPr>
              <w:t>VIII.</w:t>
            </w:r>
            <w:r w:rsidR="00596DFD">
              <w:rPr>
                <w:noProof/>
                <w:lang w:eastAsia="en-CA"/>
              </w:rPr>
              <w:tab/>
            </w:r>
            <w:r w:rsidR="00596DFD" w:rsidRPr="00FE0701">
              <w:rPr>
                <w:rStyle w:val="Hyperlink"/>
                <w:noProof/>
              </w:rPr>
              <w:t>Sound Index</w:t>
            </w:r>
            <w:r w:rsidR="00596DFD">
              <w:rPr>
                <w:noProof/>
                <w:webHidden/>
              </w:rPr>
              <w:tab/>
            </w:r>
            <w:r w:rsidR="00596DFD">
              <w:rPr>
                <w:noProof/>
                <w:webHidden/>
              </w:rPr>
              <w:fldChar w:fldCharType="begin"/>
            </w:r>
            <w:r w:rsidR="00596DFD">
              <w:rPr>
                <w:noProof/>
                <w:webHidden/>
              </w:rPr>
              <w:instrText xml:space="preserve"> PAGEREF _Toc463179353 \h </w:instrText>
            </w:r>
            <w:r w:rsidR="00596DFD">
              <w:rPr>
                <w:noProof/>
                <w:webHidden/>
              </w:rPr>
            </w:r>
            <w:r w:rsidR="00596DFD">
              <w:rPr>
                <w:noProof/>
                <w:webHidden/>
              </w:rPr>
              <w:fldChar w:fldCharType="separate"/>
            </w:r>
            <w:r w:rsidR="00596DFD">
              <w:rPr>
                <w:noProof/>
                <w:webHidden/>
              </w:rPr>
              <w:t>5</w:t>
            </w:r>
            <w:r w:rsidR="00596DFD">
              <w:rPr>
                <w:noProof/>
                <w:webHidden/>
              </w:rPr>
              <w:fldChar w:fldCharType="end"/>
            </w:r>
          </w:hyperlink>
        </w:p>
        <w:p w:rsidR="00596DFD" w:rsidRDefault="00FA1D1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63179354" w:history="1">
            <w:r w:rsidR="00596DFD" w:rsidRPr="00FE0701">
              <w:rPr>
                <w:rStyle w:val="Hyperlink"/>
                <w:noProof/>
              </w:rPr>
              <w:t>IX.</w:t>
            </w:r>
            <w:r w:rsidR="00596DFD">
              <w:rPr>
                <w:noProof/>
                <w:lang w:eastAsia="en-CA"/>
              </w:rPr>
              <w:tab/>
            </w:r>
            <w:r w:rsidR="00596DFD" w:rsidRPr="00FE0701">
              <w:rPr>
                <w:rStyle w:val="Hyperlink"/>
                <w:noProof/>
              </w:rPr>
              <w:t>Art / Multimedia Index</w:t>
            </w:r>
            <w:r w:rsidR="00596DFD">
              <w:rPr>
                <w:noProof/>
                <w:webHidden/>
              </w:rPr>
              <w:tab/>
            </w:r>
            <w:r w:rsidR="00596DFD">
              <w:rPr>
                <w:noProof/>
                <w:webHidden/>
              </w:rPr>
              <w:fldChar w:fldCharType="begin"/>
            </w:r>
            <w:r w:rsidR="00596DFD">
              <w:rPr>
                <w:noProof/>
                <w:webHidden/>
              </w:rPr>
              <w:instrText xml:space="preserve"> PAGEREF _Toc463179354 \h </w:instrText>
            </w:r>
            <w:r w:rsidR="00596DFD">
              <w:rPr>
                <w:noProof/>
                <w:webHidden/>
              </w:rPr>
            </w:r>
            <w:r w:rsidR="00596DFD">
              <w:rPr>
                <w:noProof/>
                <w:webHidden/>
              </w:rPr>
              <w:fldChar w:fldCharType="separate"/>
            </w:r>
            <w:r w:rsidR="00596DFD">
              <w:rPr>
                <w:noProof/>
                <w:webHidden/>
              </w:rPr>
              <w:t>6</w:t>
            </w:r>
            <w:r w:rsidR="00596DFD">
              <w:rPr>
                <w:noProof/>
                <w:webHidden/>
              </w:rPr>
              <w:fldChar w:fldCharType="end"/>
            </w:r>
          </w:hyperlink>
        </w:p>
        <w:p w:rsidR="008C1A14" w:rsidRDefault="008C1A14">
          <w:r>
            <w:rPr>
              <w:b/>
              <w:bCs/>
              <w:noProof/>
            </w:rPr>
            <w:fldChar w:fldCharType="end"/>
          </w:r>
        </w:p>
      </w:sdtContent>
    </w:sdt>
    <w:p w:rsidR="009A4D42" w:rsidRPr="009A4D42" w:rsidRDefault="009A4D42" w:rsidP="007D0323">
      <w:pPr>
        <w:rPr>
          <w:sz w:val="24"/>
          <w:szCs w:val="24"/>
        </w:rPr>
      </w:pPr>
    </w:p>
    <w:p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A71F47" w:rsidRDefault="009A4D42" w:rsidP="009A4D4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Version History</w:t>
      </w:r>
    </w:p>
    <w:p w:rsidR="00983008" w:rsidRDefault="00983008" w:rsidP="007D0323">
      <w:pPr>
        <w:rPr>
          <w:sz w:val="24"/>
          <w:szCs w:val="24"/>
        </w:rPr>
      </w:pPr>
      <w:r>
        <w:rPr>
          <w:sz w:val="24"/>
          <w:szCs w:val="24"/>
        </w:rPr>
        <w:t xml:space="preserve">V1.0.0 – Final version after development. Oct </w:t>
      </w:r>
      <w:r w:rsidR="000A3ECB">
        <w:rPr>
          <w:sz w:val="24"/>
          <w:szCs w:val="24"/>
        </w:rPr>
        <w:t>19</w:t>
      </w:r>
      <w:r>
        <w:rPr>
          <w:sz w:val="24"/>
          <w:szCs w:val="24"/>
        </w:rPr>
        <w:t>, 2016</w:t>
      </w:r>
    </w:p>
    <w:p w:rsidR="009A4D42" w:rsidRDefault="009A4D4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57815" w:rsidRDefault="009D5B8A" w:rsidP="00D57815">
      <w:pPr>
        <w:pStyle w:val="Heading1"/>
        <w:numPr>
          <w:ilvl w:val="0"/>
          <w:numId w:val="4"/>
        </w:numPr>
      </w:pPr>
      <w:bookmarkStart w:id="0" w:name="_Toc463179346"/>
      <w:r>
        <w:lastRenderedPageBreak/>
        <w:t>Game description</w:t>
      </w:r>
      <w:bookmarkEnd w:id="0"/>
    </w:p>
    <w:p w:rsidR="0079708A" w:rsidRDefault="000A3ECB" w:rsidP="00D57815">
      <w:pPr>
        <w:pStyle w:val="ListParagraph"/>
        <w:rPr>
          <w:b/>
          <w:sz w:val="24"/>
          <w:szCs w:val="24"/>
        </w:rPr>
      </w:pPr>
      <w:r>
        <w:rPr>
          <w:sz w:val="24"/>
          <w:szCs w:val="24"/>
        </w:rPr>
        <w:t>A very common platformer where the Metal Slug sprite moves across a map with enemies and moving platforms. He can jump and shoot enemies.</w:t>
      </w:r>
    </w:p>
    <w:p w:rsidR="00D57815" w:rsidRDefault="009D5B8A" w:rsidP="00D57815">
      <w:pPr>
        <w:pStyle w:val="Heading1"/>
      </w:pPr>
      <w:bookmarkStart w:id="1" w:name="_Toc463179347"/>
      <w:r>
        <w:t>Controls</w:t>
      </w:r>
      <w:bookmarkEnd w:id="1"/>
    </w:p>
    <w:p w:rsidR="00D57815" w:rsidRPr="00846FFF" w:rsidRDefault="00846FFF" w:rsidP="00A71F47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</w:rPr>
        <w:t>The player can be moved around the screen with the WASD keys.</w:t>
      </w:r>
    </w:p>
    <w:p w:rsidR="00846FFF" w:rsidRPr="0079708A" w:rsidRDefault="00846FFF" w:rsidP="00A71F47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The </w:t>
      </w:r>
      <w:r w:rsidR="0080196D">
        <w:rPr>
          <w:sz w:val="24"/>
          <w:szCs w:val="24"/>
        </w:rPr>
        <w:t xml:space="preserve">CTRL </w:t>
      </w:r>
      <w:r>
        <w:rPr>
          <w:sz w:val="24"/>
          <w:szCs w:val="24"/>
        </w:rPr>
        <w:t xml:space="preserve">key shoots </w:t>
      </w:r>
      <w:r w:rsidR="000A3ECB">
        <w:rPr>
          <w:sz w:val="24"/>
          <w:szCs w:val="24"/>
        </w:rPr>
        <w:t>a bullet (assuming the player has ammo)</w:t>
      </w:r>
      <w:r>
        <w:rPr>
          <w:sz w:val="24"/>
          <w:szCs w:val="24"/>
        </w:rPr>
        <w:t>.</w:t>
      </w:r>
    </w:p>
    <w:p w:rsidR="0079708A" w:rsidRPr="00153978" w:rsidRDefault="000A3ECB" w:rsidP="00A71F47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</w:rPr>
        <w:t>The SPACE key jumps</w:t>
      </w:r>
      <w:r w:rsidR="0079708A">
        <w:rPr>
          <w:sz w:val="24"/>
          <w:szCs w:val="24"/>
        </w:rPr>
        <w:t>.</w:t>
      </w:r>
    </w:p>
    <w:p w:rsidR="00D57815" w:rsidRDefault="00D57815" w:rsidP="00D57815">
      <w:pPr>
        <w:pStyle w:val="Heading1"/>
      </w:pPr>
      <w:bookmarkStart w:id="2" w:name="_Toc463179348"/>
      <w:r>
        <w:t>Interface Sketch</w:t>
      </w:r>
      <w:bookmarkEnd w:id="2"/>
    </w:p>
    <w:p w:rsidR="00D57815" w:rsidRPr="00153978" w:rsidRDefault="00153978" w:rsidP="00D5781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9D5B8A">
        <w:rPr>
          <w:sz w:val="24"/>
          <w:szCs w:val="24"/>
        </w:rPr>
        <w:t>wireframe</w:t>
      </w:r>
      <w:r>
        <w:rPr>
          <w:sz w:val="24"/>
          <w:szCs w:val="24"/>
        </w:rPr>
        <w:t xml:space="preserve"> below </w:t>
      </w:r>
      <w:r w:rsidR="000A3ECB">
        <w:rPr>
          <w:sz w:val="24"/>
          <w:szCs w:val="24"/>
        </w:rPr>
        <w:t>shows the map design</w:t>
      </w:r>
      <w:proofErr w:type="gramStart"/>
      <w:r w:rsidR="000A3ECB">
        <w:rPr>
          <w:sz w:val="24"/>
          <w:szCs w:val="24"/>
        </w:rPr>
        <w:t xml:space="preserve">. </w:t>
      </w:r>
      <w:proofErr w:type="gramEnd"/>
      <w:r w:rsidR="000A3ECB">
        <w:rPr>
          <w:sz w:val="24"/>
          <w:szCs w:val="24"/>
        </w:rPr>
        <w:t>Player moves from the bottom left in a zig-zag fashion all the way to the top</w:t>
      </w:r>
      <w:r>
        <w:rPr>
          <w:sz w:val="24"/>
          <w:szCs w:val="24"/>
        </w:rPr>
        <w:t>.</w:t>
      </w:r>
    </w:p>
    <w:p w:rsidR="00D57815" w:rsidRDefault="00E00E0B" w:rsidP="00D57815">
      <w:pPr>
        <w:rPr>
          <w:b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00C68D5E" wp14:editId="20CF4D9B">
            <wp:extent cx="5943600" cy="4223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78" w:rsidRDefault="00153978" w:rsidP="00153978">
      <w:pPr>
        <w:pStyle w:val="ListParagraph"/>
        <w:rPr>
          <w:b/>
          <w:sz w:val="24"/>
          <w:szCs w:val="24"/>
        </w:rPr>
      </w:pPr>
    </w:p>
    <w:p w:rsidR="00D57815" w:rsidRDefault="00D57815" w:rsidP="00D57815">
      <w:pPr>
        <w:pStyle w:val="Heading1"/>
      </w:pPr>
      <w:bookmarkStart w:id="3" w:name="_Toc463179349"/>
      <w:r>
        <w:t>Screen Descriptions</w:t>
      </w:r>
      <w:bookmarkEnd w:id="3"/>
    </w:p>
    <w:p w:rsidR="00D57815" w:rsidRDefault="00153978" w:rsidP="005D7D77">
      <w:pPr>
        <w:pStyle w:val="ListParagraph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The game presents an initial screen </w:t>
      </w:r>
      <w:r w:rsidR="0079708A">
        <w:rPr>
          <w:sz w:val="24"/>
          <w:szCs w:val="24"/>
        </w:rPr>
        <w:t>with the game scene right away.</w:t>
      </w:r>
      <w:r w:rsidR="005D7D77">
        <w:rPr>
          <w:sz w:val="24"/>
          <w:szCs w:val="24"/>
        </w:rPr>
        <w:t xml:space="preserve"> When all lives are spent, </w:t>
      </w:r>
      <w:r w:rsidR="00E00E0B">
        <w:rPr>
          <w:sz w:val="24"/>
          <w:szCs w:val="24"/>
        </w:rPr>
        <w:t xml:space="preserve">player disappears and a </w:t>
      </w:r>
      <w:r w:rsidR="005D7D77">
        <w:rPr>
          <w:sz w:val="24"/>
          <w:szCs w:val="24"/>
        </w:rPr>
        <w:t>“game over” message is shown.</w:t>
      </w:r>
    </w:p>
    <w:p w:rsidR="009D5B8A" w:rsidRDefault="009D5B8A" w:rsidP="00D57815">
      <w:pPr>
        <w:pStyle w:val="Heading1"/>
      </w:pPr>
      <w:bookmarkStart w:id="4" w:name="_Toc463179350"/>
      <w:r>
        <w:t>Characters / Vehicles</w:t>
      </w:r>
      <w:bookmarkEnd w:id="4"/>
    </w:p>
    <w:p w:rsidR="009D5B8A" w:rsidRDefault="005D7D77" w:rsidP="009D5B8A">
      <w:r>
        <w:t xml:space="preserve">The images below show the player </w:t>
      </w:r>
      <w:r w:rsidR="004D04DD">
        <w:t>sprite sheet.</w:t>
      </w:r>
    </w:p>
    <w:p w:rsidR="005D7D77" w:rsidRPr="009D5B8A" w:rsidRDefault="004D04DD" w:rsidP="009D5B8A">
      <w:r>
        <w:rPr>
          <w:noProof/>
          <w:lang w:eastAsia="en-CA"/>
        </w:rPr>
        <w:drawing>
          <wp:inline distT="0" distB="0" distL="0" distR="0" wp14:anchorId="71ECC265" wp14:editId="56DBF064">
            <wp:extent cx="3771429" cy="2304762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8A" w:rsidRDefault="009D5B8A" w:rsidP="00D57815">
      <w:pPr>
        <w:pStyle w:val="Heading1"/>
      </w:pPr>
      <w:bookmarkStart w:id="5" w:name="_Toc463179351"/>
      <w:r>
        <w:t>Enemies</w:t>
      </w:r>
      <w:bookmarkEnd w:id="5"/>
    </w:p>
    <w:p w:rsidR="009D5B8A" w:rsidRDefault="005D7D77" w:rsidP="004D04DD">
      <w:r>
        <w:t xml:space="preserve">The image below shows </w:t>
      </w:r>
      <w:r w:rsidR="004D04DD">
        <w:t>the bat enemy</w:t>
      </w:r>
    </w:p>
    <w:p w:rsidR="004D04DD" w:rsidRPr="009D5B8A" w:rsidRDefault="004D04DD" w:rsidP="004D04DD">
      <w:r>
        <w:rPr>
          <w:noProof/>
          <w:lang w:eastAsia="en-CA"/>
        </w:rPr>
        <w:drawing>
          <wp:inline distT="0" distB="0" distL="0" distR="0" wp14:anchorId="5B81077D" wp14:editId="009F0A1C">
            <wp:extent cx="4876190" cy="3250794"/>
            <wp:effectExtent l="0" t="0" r="63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25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815" w:rsidRDefault="00D57815" w:rsidP="00D57815">
      <w:pPr>
        <w:pStyle w:val="Heading1"/>
      </w:pPr>
      <w:bookmarkStart w:id="6" w:name="_Toc463179352"/>
      <w:r>
        <w:t>Scoring</w:t>
      </w:r>
      <w:bookmarkEnd w:id="6"/>
    </w:p>
    <w:p w:rsidR="00E71F0B" w:rsidRDefault="00722C51" w:rsidP="00722C5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player gets 100 points for each destroyed enemy.  </w:t>
      </w:r>
      <w:proofErr w:type="spellStart"/>
      <w:r>
        <w:rPr>
          <w:sz w:val="24"/>
          <w:szCs w:val="24"/>
        </w:rPr>
        <w:t>Powerups</w:t>
      </w:r>
      <w:proofErr w:type="spellEnd"/>
      <w:r>
        <w:rPr>
          <w:sz w:val="24"/>
          <w:szCs w:val="24"/>
        </w:rPr>
        <w:t xml:space="preserve"> add </w:t>
      </w:r>
      <w:r w:rsidR="004D04DD">
        <w:rPr>
          <w:sz w:val="24"/>
          <w:szCs w:val="24"/>
        </w:rPr>
        <w:t xml:space="preserve">50 points </w:t>
      </w:r>
      <w:r>
        <w:rPr>
          <w:sz w:val="24"/>
          <w:szCs w:val="24"/>
        </w:rPr>
        <w:t>to the score</w:t>
      </w:r>
      <w:proofErr w:type="gramStart"/>
      <w:r w:rsidR="004D04DD">
        <w:rPr>
          <w:sz w:val="24"/>
          <w:szCs w:val="24"/>
        </w:rPr>
        <w:t xml:space="preserve">. </w:t>
      </w:r>
      <w:proofErr w:type="gramEnd"/>
      <w:r w:rsidR="004D04DD">
        <w:rPr>
          <w:sz w:val="24"/>
          <w:szCs w:val="24"/>
        </w:rPr>
        <w:t>The final pickup (below) adds 5000 points</w:t>
      </w:r>
      <w:r>
        <w:rPr>
          <w:sz w:val="24"/>
          <w:szCs w:val="24"/>
        </w:rPr>
        <w:t>.</w:t>
      </w:r>
    </w:p>
    <w:p w:rsidR="00722C51" w:rsidRDefault="004D04DD" w:rsidP="00722C51">
      <w:pPr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67EDDE54" wp14:editId="17D74DBB">
            <wp:extent cx="2438400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815" w:rsidRDefault="00D57815" w:rsidP="00D57815">
      <w:pPr>
        <w:pStyle w:val="Heading1"/>
      </w:pPr>
      <w:bookmarkStart w:id="7" w:name="_Toc463179353"/>
      <w:r>
        <w:t>Sound Index</w:t>
      </w:r>
      <w:bookmarkEnd w:id="7"/>
    </w:p>
    <w:p w:rsidR="00021A65" w:rsidRPr="00021A65" w:rsidRDefault="00021A65" w:rsidP="00021A65">
      <w:r>
        <w:t>All sounds were borrowed from the classic “DOOM” game.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951"/>
        <w:gridCol w:w="5812"/>
      </w:tblGrid>
      <w:tr w:rsidR="00021A65" w:rsidTr="00315C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A65" w:rsidRDefault="00021A65" w:rsidP="00D57815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Asset name</w:t>
            </w:r>
          </w:p>
        </w:tc>
        <w:tc>
          <w:tcPr>
            <w:tcW w:w="5812" w:type="dxa"/>
          </w:tcPr>
          <w:p w:rsidR="00021A65" w:rsidRDefault="00021A65" w:rsidP="00D578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Description</w:t>
            </w:r>
          </w:p>
        </w:tc>
      </w:tr>
      <w:tr w:rsidR="00021A65" w:rsidTr="0031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A65" w:rsidRPr="00A71F47" w:rsidRDefault="00021A65" w:rsidP="00D578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Dsgetpow.wav</w:t>
            </w:r>
          </w:p>
        </w:tc>
        <w:tc>
          <w:tcPr>
            <w:tcW w:w="5812" w:type="dxa"/>
          </w:tcPr>
          <w:p w:rsidR="00021A65" w:rsidRPr="00315C2A" w:rsidRDefault="00021A65" w:rsidP="00D578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Powerup</w:t>
            </w:r>
            <w:proofErr w:type="spellEnd"/>
            <w:r>
              <w:rPr>
                <w:sz w:val="24"/>
                <w:szCs w:val="24"/>
              </w:rPr>
              <w:t xml:space="preserve"> pickup sound</w:t>
            </w:r>
          </w:p>
        </w:tc>
      </w:tr>
      <w:tr w:rsidR="00021A65" w:rsidTr="0031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A65" w:rsidRPr="00A71F47" w:rsidRDefault="00021A65" w:rsidP="00D578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Dsdiehi.wav</w:t>
            </w:r>
          </w:p>
        </w:tc>
        <w:tc>
          <w:tcPr>
            <w:tcW w:w="5812" w:type="dxa"/>
          </w:tcPr>
          <w:p w:rsidR="00021A65" w:rsidRPr="00315C2A" w:rsidRDefault="00021A65" w:rsidP="00D57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Screaming sound for when the player loses a life.</w:t>
            </w:r>
          </w:p>
        </w:tc>
      </w:tr>
      <w:tr w:rsidR="00021A65" w:rsidTr="0031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A65" w:rsidRPr="00A71F47" w:rsidRDefault="00021A65" w:rsidP="00D578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Dsplasma.wav</w:t>
            </w:r>
          </w:p>
        </w:tc>
        <w:tc>
          <w:tcPr>
            <w:tcW w:w="5812" w:type="dxa"/>
          </w:tcPr>
          <w:p w:rsidR="00021A65" w:rsidRPr="00315C2A" w:rsidRDefault="00021A65" w:rsidP="00D578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Laser-firing sound</w:t>
            </w:r>
          </w:p>
        </w:tc>
      </w:tr>
      <w:tr w:rsidR="00021A65" w:rsidTr="0031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A65" w:rsidRPr="00A71F47" w:rsidRDefault="00021A65" w:rsidP="00D5781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Dspstart</w:t>
            </w:r>
            <w:proofErr w:type="spellEnd"/>
          </w:p>
        </w:tc>
        <w:tc>
          <w:tcPr>
            <w:tcW w:w="5812" w:type="dxa"/>
          </w:tcPr>
          <w:p w:rsidR="00021A65" w:rsidRPr="00315C2A" w:rsidRDefault="002A690E" w:rsidP="00D57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Escort ship movement sound</w:t>
            </w:r>
          </w:p>
        </w:tc>
      </w:tr>
      <w:tr w:rsidR="00021A65" w:rsidTr="0031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A65" w:rsidRPr="00A71F47" w:rsidRDefault="002A690E" w:rsidP="00D5781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Dsrlaunch</w:t>
            </w:r>
            <w:proofErr w:type="spellEnd"/>
          </w:p>
        </w:tc>
        <w:tc>
          <w:tcPr>
            <w:tcW w:w="5812" w:type="dxa"/>
          </w:tcPr>
          <w:p w:rsidR="00021A65" w:rsidRPr="00315C2A" w:rsidRDefault="002A690E" w:rsidP="00D578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Explosion sound</w:t>
            </w:r>
          </w:p>
        </w:tc>
      </w:tr>
    </w:tbl>
    <w:p w:rsidR="00D57815" w:rsidRDefault="00D57815" w:rsidP="00D57815">
      <w:pPr>
        <w:rPr>
          <w:b/>
          <w:sz w:val="24"/>
          <w:szCs w:val="24"/>
        </w:rPr>
      </w:pPr>
    </w:p>
    <w:p w:rsidR="00D57815" w:rsidRDefault="00D57815" w:rsidP="00D57815">
      <w:pPr>
        <w:pStyle w:val="Heading1"/>
      </w:pPr>
      <w:bookmarkStart w:id="8" w:name="_Toc463179354"/>
      <w:r>
        <w:t>Art / Multimedia Index</w:t>
      </w:r>
      <w:bookmarkEnd w:id="8"/>
    </w:p>
    <w:p w:rsidR="004D04DD" w:rsidRDefault="00315C2A" w:rsidP="00D5781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graphic elements used to build the </w:t>
      </w:r>
      <w:r w:rsidR="002A690E">
        <w:rPr>
          <w:sz w:val="24"/>
          <w:szCs w:val="24"/>
        </w:rPr>
        <w:t xml:space="preserve">game </w:t>
      </w:r>
      <w:r>
        <w:rPr>
          <w:sz w:val="24"/>
          <w:szCs w:val="24"/>
        </w:rPr>
        <w:t xml:space="preserve">are </w:t>
      </w:r>
      <w:r w:rsidR="004D04DD">
        <w:rPr>
          <w:sz w:val="24"/>
          <w:szCs w:val="24"/>
        </w:rPr>
        <w:t xml:space="preserve">“borrowed” from Metal Slug and from a free theme available at </w:t>
      </w:r>
      <w:hyperlink r:id="rId17" w:history="1">
        <w:r w:rsidR="004D04DD" w:rsidRPr="0075081B">
          <w:rPr>
            <w:rStyle w:val="Hyperlink"/>
            <w:sz w:val="24"/>
            <w:szCs w:val="24"/>
          </w:rPr>
          <w:t>http://www.ludicarts.com/free-volcano-platform-tileset/</w:t>
        </w:r>
      </w:hyperlink>
    </w:p>
    <w:p w:rsidR="00D57815" w:rsidRDefault="004D04DD" w:rsidP="00D57815">
      <w:pPr>
        <w:pStyle w:val="ListParagraph"/>
        <w:rPr>
          <w:b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26527030" wp14:editId="2BD9CF8A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sectPr w:rsidR="00D57815" w:rsidSect="00CF38A9">
      <w:headerReference w:type="even" r:id="rId19"/>
      <w:headerReference w:type="default" r:id="rId20"/>
      <w:footerReference w:type="even" r:id="rId21"/>
      <w:footerReference w:type="default" r:id="rId2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1D15" w:rsidRDefault="00FA1D15" w:rsidP="00C152DC">
      <w:pPr>
        <w:spacing w:after="0" w:line="240" w:lineRule="auto"/>
      </w:pPr>
      <w:r>
        <w:separator/>
      </w:r>
    </w:p>
  </w:endnote>
  <w:endnote w:type="continuationSeparator" w:id="0">
    <w:p w:rsidR="00FA1D15" w:rsidRDefault="00FA1D15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0" w:usb1="08080000" w:usb2="00000010" w:usb3="00000000" w:csb0="001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1F47" w:rsidRDefault="00A71F47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 w:rsidR="00983008">
      <w:rPr>
        <w:rFonts w:asciiTheme="majorHAnsi" w:hAnsiTheme="majorHAnsi"/>
        <w:b/>
      </w:rPr>
      <w:t>1.0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4D04DD" w:rsidRPr="004D04DD">
      <w:rPr>
        <w:rFonts w:asciiTheme="majorHAnsi" w:hAnsiTheme="majorHAnsi"/>
        <w:noProof/>
      </w:rPr>
      <w:t>6</w:t>
    </w:r>
    <w:r>
      <w:rPr>
        <w:rFonts w:asciiTheme="majorHAnsi" w:hAnsiTheme="majorHAnsi"/>
        <w:noProof/>
      </w:rPr>
      <w:fldChar w:fldCharType="end"/>
    </w:r>
  </w:p>
  <w:p w:rsidR="00A71F47" w:rsidRDefault="00A71F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1F47" w:rsidRDefault="00A71F47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4D04DD" w:rsidRPr="004D04DD">
      <w:rPr>
        <w:rFonts w:asciiTheme="majorHAnsi" w:hAnsiTheme="majorHAnsi"/>
        <w:noProof/>
      </w:rPr>
      <w:t>7</w:t>
    </w:r>
    <w:r>
      <w:rPr>
        <w:rFonts w:asciiTheme="majorHAnsi" w:hAnsiTheme="majorHAnsi"/>
        <w:noProof/>
      </w:rPr>
      <w:fldChar w:fldCharType="end"/>
    </w:r>
  </w:p>
  <w:p w:rsidR="00A71F47" w:rsidRDefault="00A71F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1D15" w:rsidRDefault="00FA1D15" w:rsidP="00C152DC">
      <w:pPr>
        <w:spacing w:after="0" w:line="240" w:lineRule="auto"/>
      </w:pPr>
      <w:r>
        <w:separator/>
      </w:r>
    </w:p>
  </w:footnote>
  <w:footnote w:type="continuationSeparator" w:id="0">
    <w:p w:rsidR="00FA1D15" w:rsidRDefault="00FA1D15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A71F47">
      <w:tc>
        <w:tcPr>
          <w:tcW w:w="3500" w:type="pct"/>
          <w:tcBorders>
            <w:bottom w:val="single" w:sz="4" w:space="0" w:color="auto"/>
          </w:tcBorders>
          <w:vAlign w:val="bottom"/>
        </w:tcPr>
        <w:p w:rsidR="00A71F47" w:rsidRDefault="00A71F47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0A3ECB">
                <w:rPr>
                  <w:b/>
                  <w:bCs/>
                  <w:caps/>
                  <w:sz w:val="24"/>
                  <w:szCs w:val="24"/>
                </w:rPr>
                <w:t>Awful Jumping Platform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10-03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A71F47" w:rsidRDefault="008B4C03" w:rsidP="00075122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October 3, 2016</w:t>
              </w:r>
            </w:p>
          </w:tc>
        </w:sdtContent>
      </w:sdt>
    </w:tr>
  </w:tbl>
  <w:p w:rsidR="00A71F47" w:rsidRDefault="00A71F4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A71F4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10-03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A71F47" w:rsidRPr="00C152DC" w:rsidRDefault="008B4C03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October 3,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A71F47" w:rsidRDefault="00A71F47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0A3ECB">
                <w:rPr>
                  <w:b/>
                  <w:bCs/>
                  <w:caps/>
                  <w:sz w:val="24"/>
                  <w:szCs w:val="24"/>
                </w:rPr>
                <w:t>Awful Jumping Platform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A71F47" w:rsidRDefault="00A71F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3490E"/>
    <w:multiLevelType w:val="hybridMultilevel"/>
    <w:tmpl w:val="623641DE"/>
    <w:lvl w:ilvl="0" w:tplc="494A143A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437AF"/>
    <w:multiLevelType w:val="hybridMultilevel"/>
    <w:tmpl w:val="FF505BD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3417F28"/>
    <w:multiLevelType w:val="hybridMultilevel"/>
    <w:tmpl w:val="DECA6C7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E4938F1"/>
    <w:multiLevelType w:val="hybridMultilevel"/>
    <w:tmpl w:val="86F2555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A0A14F2"/>
    <w:multiLevelType w:val="hybridMultilevel"/>
    <w:tmpl w:val="8CFE902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ECD4CE4"/>
    <w:multiLevelType w:val="hybridMultilevel"/>
    <w:tmpl w:val="092C2D0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2189F"/>
    <w:rsid w:val="00021A65"/>
    <w:rsid w:val="00021BBC"/>
    <w:rsid w:val="00023AF4"/>
    <w:rsid w:val="00026E9F"/>
    <w:rsid w:val="00041C8A"/>
    <w:rsid w:val="000727FE"/>
    <w:rsid w:val="00075122"/>
    <w:rsid w:val="00080D8D"/>
    <w:rsid w:val="000A3ECB"/>
    <w:rsid w:val="000C6FB6"/>
    <w:rsid w:val="001127FB"/>
    <w:rsid w:val="00127B07"/>
    <w:rsid w:val="001441D5"/>
    <w:rsid w:val="00153978"/>
    <w:rsid w:val="001634BD"/>
    <w:rsid w:val="001C064B"/>
    <w:rsid w:val="002A690E"/>
    <w:rsid w:val="002A7C3F"/>
    <w:rsid w:val="002B5AA4"/>
    <w:rsid w:val="002C6373"/>
    <w:rsid w:val="002F5D9D"/>
    <w:rsid w:val="00315C2A"/>
    <w:rsid w:val="003445AC"/>
    <w:rsid w:val="003764E2"/>
    <w:rsid w:val="00386FA9"/>
    <w:rsid w:val="003E1D34"/>
    <w:rsid w:val="003E1D56"/>
    <w:rsid w:val="00420F46"/>
    <w:rsid w:val="00436569"/>
    <w:rsid w:val="004D04DD"/>
    <w:rsid w:val="004D06F7"/>
    <w:rsid w:val="005138B1"/>
    <w:rsid w:val="0052734F"/>
    <w:rsid w:val="00572394"/>
    <w:rsid w:val="00596DFD"/>
    <w:rsid w:val="005C2F0F"/>
    <w:rsid w:val="005D7D77"/>
    <w:rsid w:val="005F13D8"/>
    <w:rsid w:val="00626EA4"/>
    <w:rsid w:val="00686D09"/>
    <w:rsid w:val="00691022"/>
    <w:rsid w:val="006E025F"/>
    <w:rsid w:val="007060A5"/>
    <w:rsid w:val="007167A8"/>
    <w:rsid w:val="00722C51"/>
    <w:rsid w:val="00744BAC"/>
    <w:rsid w:val="007865B3"/>
    <w:rsid w:val="0079708A"/>
    <w:rsid w:val="007D0323"/>
    <w:rsid w:val="007D2A8E"/>
    <w:rsid w:val="007F389C"/>
    <w:rsid w:val="0080036A"/>
    <w:rsid w:val="0080196D"/>
    <w:rsid w:val="008151D7"/>
    <w:rsid w:val="00846FFF"/>
    <w:rsid w:val="008B4C03"/>
    <w:rsid w:val="008B7FF8"/>
    <w:rsid w:val="008C1A14"/>
    <w:rsid w:val="008C6B2D"/>
    <w:rsid w:val="008D6ACE"/>
    <w:rsid w:val="008E601F"/>
    <w:rsid w:val="008F3C94"/>
    <w:rsid w:val="009226D2"/>
    <w:rsid w:val="00953C99"/>
    <w:rsid w:val="00983008"/>
    <w:rsid w:val="009846E9"/>
    <w:rsid w:val="00996533"/>
    <w:rsid w:val="009A4D42"/>
    <w:rsid w:val="009C3963"/>
    <w:rsid w:val="009D5B8A"/>
    <w:rsid w:val="009F1D98"/>
    <w:rsid w:val="009F6693"/>
    <w:rsid w:val="00A175C8"/>
    <w:rsid w:val="00A41262"/>
    <w:rsid w:val="00A71F47"/>
    <w:rsid w:val="00AA765B"/>
    <w:rsid w:val="00AD223E"/>
    <w:rsid w:val="00AE424B"/>
    <w:rsid w:val="00B64187"/>
    <w:rsid w:val="00BD4911"/>
    <w:rsid w:val="00BF311E"/>
    <w:rsid w:val="00BF4089"/>
    <w:rsid w:val="00C152DC"/>
    <w:rsid w:val="00CB7BBA"/>
    <w:rsid w:val="00CF38A9"/>
    <w:rsid w:val="00D47E4C"/>
    <w:rsid w:val="00D57815"/>
    <w:rsid w:val="00D668E0"/>
    <w:rsid w:val="00D82416"/>
    <w:rsid w:val="00E00E0B"/>
    <w:rsid w:val="00E37CE7"/>
    <w:rsid w:val="00E516B1"/>
    <w:rsid w:val="00E71F0B"/>
    <w:rsid w:val="00E81733"/>
    <w:rsid w:val="00EB6F93"/>
    <w:rsid w:val="00F35C9E"/>
    <w:rsid w:val="00F362D0"/>
    <w:rsid w:val="00F37E37"/>
    <w:rsid w:val="00F57025"/>
    <w:rsid w:val="00F75367"/>
    <w:rsid w:val="00F76786"/>
    <w:rsid w:val="00F951DB"/>
    <w:rsid w:val="00FA1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7DCC01"/>
  <w15:docId w15:val="{F62E2100-829F-4D78-BB57-B1E969AC9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D57815"/>
    <w:pPr>
      <w:numPr>
        <w:numId w:val="1"/>
      </w:numPr>
      <w:outlineLvl w:val="0"/>
    </w:pPr>
    <w:rPr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D57815"/>
    <w:rPr>
      <w:b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C1A14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C1A1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C1A14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D4911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59"/>
    <w:rsid w:val="00E71F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E71F0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E71F0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A71F47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83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://www.ludicarts.com/free-volcano-platform-tileset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2016-10-03T00:00:00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84C7780-19CC-4FEA-A533-7FA164821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1440</TotalTime>
  <Pages>7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Space Assignment Fighter</vt:lpstr>
    </vt:vector>
  </TitlesOfParts>
  <Company>http://josetinoco.com</Company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Awful Jumping Platform</dc:title>
  <dc:subject>Game docu</dc:subject>
  <dc:creator>Joseph Tinoco</dc:creator>
  <cp:lastModifiedBy>José Carlos Tinoco</cp:lastModifiedBy>
  <cp:revision>8</cp:revision>
  <dcterms:created xsi:type="dcterms:W3CDTF">2016-09-17T18:21:00Z</dcterms:created>
  <dcterms:modified xsi:type="dcterms:W3CDTF">2016-10-20T01:25:00Z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